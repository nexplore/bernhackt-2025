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0DD80D9E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E420A9F">
        <w:rPr>
          <w:b/>
          <w:bCs/>
          <w:sz w:val="72"/>
          <w:szCs w:val="72"/>
        </w:rPr>
        <w:t>«</w:t>
      </w:r>
      <w:r w:rsidR="6122F27B" w:rsidRPr="0E420A9F">
        <w:rPr>
          <w:b/>
          <w:bCs/>
          <w:sz w:val="72"/>
          <w:szCs w:val="72"/>
        </w:rPr>
        <w:t>Mission4ward</w:t>
      </w:r>
      <w:r w:rsidRPr="0E420A9F">
        <w:rPr>
          <w:b/>
          <w:bCs/>
          <w:sz w:val="72"/>
          <w:szCs w:val="72"/>
        </w:rPr>
        <w:t>»</w:t>
      </w:r>
    </w:p>
    <w:p w14:paraId="3ADEA425" w14:textId="70F1A736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E420A9F">
        <w:rPr>
          <w:b/>
          <w:bCs/>
          <w:sz w:val="72"/>
          <w:szCs w:val="72"/>
        </w:rPr>
        <w:t>«</w:t>
      </w:r>
      <w:r w:rsidR="747B8D41" w:rsidRPr="0E420A9F">
        <w:rPr>
          <w:b/>
          <w:bCs/>
          <w:sz w:val="72"/>
          <w:szCs w:val="72"/>
        </w:rPr>
        <w:t>Hype 2 Impact</w:t>
      </w:r>
      <w:r w:rsidRPr="0E420A9F">
        <w:rPr>
          <w:b/>
          <w:bCs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B7421AA" w14:textId="77777777" w:rsidR="0083679A" w:rsidRPr="0083679A" w:rsidRDefault="00E8369F" w:rsidP="0083679A">
      <w:pPr>
        <w:pStyle w:val="ListParagraph"/>
        <w:numPr>
          <w:ilvl w:val="0"/>
          <w:numId w:val="27"/>
        </w:numPr>
      </w:pPr>
      <w:r>
        <w:t xml:space="preserve">Link zu </w:t>
      </w:r>
      <w:proofErr w:type="spellStart"/>
      <w:r>
        <w:t>Github</w:t>
      </w:r>
      <w:proofErr w:type="spellEnd"/>
      <w:r>
        <w:t xml:space="preserve"> Repository</w:t>
      </w:r>
      <w:r w:rsidR="0083679A">
        <w:t xml:space="preserve">: </w:t>
      </w:r>
      <w:hyperlink r:id="rId12" w:tgtFrame="_blank" w:tooltip="https://github.com/nexplore/bernhackt-2025/" w:history="1">
        <w:r w:rsidR="0083679A" w:rsidRPr="0083679A">
          <w:rPr>
            <w:rStyle w:val="Hyperlink"/>
            <w:rFonts w:cs="Arial"/>
          </w:rPr>
          <w:t>https://github.com/nexplore/bernhackt-2025/</w:t>
        </w:r>
      </w:hyperlink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073E3CFA" w14:textId="7CC23E88" w:rsidR="00124861" w:rsidRDefault="00124861" w:rsidP="00124861">
      <w:pPr>
        <w:pStyle w:val="ListParagraph"/>
        <w:numPr>
          <w:ilvl w:val="1"/>
          <w:numId w:val="27"/>
        </w:numPr>
      </w:pPr>
      <w:r>
        <w:t>Zuerst verstehen des Business Case/Problems</w:t>
      </w:r>
    </w:p>
    <w:p w14:paraId="3376EEB4" w14:textId="5010372A" w:rsidR="00124861" w:rsidRDefault="00124861" w:rsidP="00124861">
      <w:pPr>
        <w:pStyle w:val="ListParagraph"/>
        <w:numPr>
          <w:ilvl w:val="1"/>
          <w:numId w:val="27"/>
        </w:numPr>
      </w:pPr>
      <w:r>
        <w:t>Datenmodell &amp; Datenerfassung</w:t>
      </w:r>
    </w:p>
    <w:p w14:paraId="254C829A" w14:textId="77777777" w:rsidR="00612BB9" w:rsidRDefault="00612BB9" w:rsidP="00612BB9">
      <w:pPr>
        <w:ind w:left="513"/>
      </w:pPr>
    </w:p>
    <w:p w14:paraId="744BA720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4AFBF05A" w14:textId="0A99D3C2" w:rsidR="00612BB9" w:rsidRDefault="00612BB9" w:rsidP="173540CC">
      <w:pPr>
        <w:pStyle w:val="ListParagraph"/>
      </w:pPr>
      <w:r>
        <w:t>Power App für die Datenerfassung</w:t>
      </w:r>
    </w:p>
    <w:p w14:paraId="4A8B46C6" w14:textId="7AA0AEE9" w:rsidR="173540CC" w:rsidRDefault="1DD8655C" w:rsidP="173540CC">
      <w:pPr>
        <w:pStyle w:val="ListParagraph"/>
      </w:pPr>
      <w:r>
        <w:t>Rea</w:t>
      </w:r>
      <w:r w:rsidR="0970F265">
        <w:t>ct</w:t>
      </w:r>
      <w:r>
        <w:t xml:space="preserve"> statt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aufgrun</w:t>
      </w:r>
      <w:proofErr w:type="spellEnd"/>
      <w:r>
        <w:t xml:space="preserve"> der Anforderungen zur visuellen Darstellung.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</w:p>
    <w:p w14:paraId="45CF1302" w14:textId="3787DDC2" w:rsidR="004108AA" w:rsidRDefault="004108AA" w:rsidP="004108AA">
      <w:pPr>
        <w:pStyle w:val="ListParagraph"/>
        <w:numPr>
          <w:ilvl w:val="1"/>
          <w:numId w:val="27"/>
        </w:numPr>
      </w:pPr>
      <w:r>
        <w:t>Frontend</w:t>
      </w:r>
    </w:p>
    <w:p w14:paraId="7D81B279" w14:textId="10223538" w:rsidR="004108AA" w:rsidRDefault="0070774F" w:rsidP="004108AA">
      <w:pPr>
        <w:pStyle w:val="ListParagraph"/>
        <w:numPr>
          <w:ilvl w:val="2"/>
          <w:numId w:val="27"/>
        </w:numPr>
      </w:pPr>
      <w:r>
        <w:t>React</w:t>
      </w:r>
    </w:p>
    <w:p w14:paraId="2A8764D2" w14:textId="36DFA311" w:rsidR="0070774F" w:rsidRDefault="0070774F" w:rsidP="004108AA">
      <w:pPr>
        <w:pStyle w:val="ListParagraph"/>
        <w:numPr>
          <w:ilvl w:val="2"/>
          <w:numId w:val="27"/>
        </w:numPr>
      </w:pPr>
      <w:r>
        <w:t>D3</w:t>
      </w:r>
      <w:r w:rsidR="00C2212A">
        <w:t>js</w:t>
      </w:r>
    </w:p>
    <w:p w14:paraId="204BB6C0" w14:textId="4A7A5F46" w:rsidR="009F0E4B" w:rsidRDefault="009F0E4B" w:rsidP="009F0E4B">
      <w:pPr>
        <w:pStyle w:val="ListParagraph"/>
        <w:numPr>
          <w:ilvl w:val="1"/>
          <w:numId w:val="27"/>
        </w:numPr>
      </w:pPr>
      <w:r>
        <w:t>Backend</w:t>
      </w:r>
    </w:p>
    <w:p w14:paraId="1CB63A9D" w14:textId="34D491B7" w:rsidR="009F0E4B" w:rsidRDefault="0083247B" w:rsidP="009F0E4B">
      <w:pPr>
        <w:pStyle w:val="ListParagraph"/>
        <w:numPr>
          <w:ilvl w:val="2"/>
          <w:numId w:val="27"/>
        </w:numPr>
      </w:pPr>
      <w:proofErr w:type="spellStart"/>
      <w:r>
        <w:t>PowerApp</w:t>
      </w:r>
      <w:proofErr w:type="spellEnd"/>
      <w:r w:rsidR="000348D5">
        <w:t xml:space="preserve"> </w:t>
      </w:r>
    </w:p>
    <w:p w14:paraId="5625EAD2" w14:textId="77777777" w:rsidR="004A7DA5" w:rsidRDefault="00E96FCB" w:rsidP="00F802EC">
      <w:pPr>
        <w:pStyle w:val="ListParagraph"/>
        <w:numPr>
          <w:ilvl w:val="2"/>
          <w:numId w:val="27"/>
        </w:numPr>
      </w:pPr>
      <w:r>
        <w:t>Azure AD</w:t>
      </w:r>
    </w:p>
    <w:p w14:paraId="7BD1475C" w14:textId="77777777" w:rsidR="004A7DA5" w:rsidRDefault="004A7DA5" w:rsidP="004A7DA5">
      <w:pPr>
        <w:pStyle w:val="ListParagraph"/>
        <w:numPr>
          <w:ilvl w:val="1"/>
          <w:numId w:val="27"/>
        </w:numPr>
      </w:pPr>
      <w:r>
        <w:t>Prototyp</w:t>
      </w:r>
    </w:p>
    <w:p w14:paraId="44BA2C76" w14:textId="77777777" w:rsidR="004A7DA5" w:rsidRDefault="004A7DA5" w:rsidP="004A7DA5">
      <w:pPr>
        <w:pStyle w:val="ListParagraph"/>
        <w:numPr>
          <w:ilvl w:val="2"/>
          <w:numId w:val="27"/>
        </w:numPr>
      </w:pPr>
      <w:proofErr w:type="spellStart"/>
      <w:r>
        <w:t>Figma</w:t>
      </w:r>
      <w:proofErr w:type="spellEnd"/>
    </w:p>
    <w:p w14:paraId="799B829C" w14:textId="1677EEEF" w:rsidR="004335BD" w:rsidRDefault="004A7DA5" w:rsidP="004A7DA5">
      <w:pPr>
        <w:pStyle w:val="ListParagraph"/>
        <w:numPr>
          <w:ilvl w:val="2"/>
          <w:numId w:val="27"/>
        </w:numPr>
      </w:pPr>
      <w:r>
        <w:t>Miro</w:t>
      </w:r>
      <w:r w:rsidR="004335BD">
        <w:br/>
      </w:r>
    </w:p>
    <w:p w14:paraId="277C56C3" w14:textId="2409DA70" w:rsidR="00E8369F" w:rsidRDefault="00E8369F" w:rsidP="00E8369F">
      <w:pPr>
        <w:pStyle w:val="ListParagraph"/>
        <w:numPr>
          <w:ilvl w:val="0"/>
          <w:numId w:val="27"/>
        </w:numPr>
      </w:pPr>
      <w:r>
        <w:t>Wozu und wie werden diese eingesetzt?</w:t>
      </w:r>
    </w:p>
    <w:p w14:paraId="7A99B3E3" w14:textId="202FA56B" w:rsidR="00F802EC" w:rsidRDefault="006E7790" w:rsidP="00F802EC">
      <w:pPr>
        <w:pStyle w:val="ListParagraph"/>
        <w:numPr>
          <w:ilvl w:val="1"/>
          <w:numId w:val="27"/>
        </w:numPr>
      </w:pPr>
      <w:proofErr w:type="spellStart"/>
      <w:r>
        <w:t>PowerApp</w:t>
      </w:r>
      <w:proofErr w:type="spellEnd"/>
      <w:r>
        <w:t xml:space="preserve"> </w:t>
      </w:r>
      <w:r w:rsidR="004779A6">
        <w:t>ermöglicht eine schnelle Erfassung von Daten, Verbindung zu</w:t>
      </w:r>
      <w:r w:rsidR="00E23EA3">
        <w:t>m CRM möglich wo oft in den Firmen eingesetzt</w:t>
      </w:r>
      <w:r w:rsidR="00402E54">
        <w:t xml:space="preserve"> wird</w:t>
      </w:r>
    </w:p>
    <w:p w14:paraId="32DB6F91" w14:textId="7AC24ECD" w:rsidR="00027444" w:rsidRDefault="00027444" w:rsidP="00F802EC">
      <w:pPr>
        <w:pStyle w:val="ListParagraph"/>
        <w:numPr>
          <w:ilvl w:val="1"/>
          <w:numId w:val="27"/>
        </w:numPr>
      </w:pPr>
      <w:r>
        <w:t>React haben wir gewählt, da es viele Libraries bietet für eine gute Darstellung</w:t>
      </w:r>
    </w:p>
    <w:p w14:paraId="73E4C2F7" w14:textId="786F6E47" w:rsidR="004A7DA5" w:rsidRDefault="001173DF" w:rsidP="00F802EC">
      <w:pPr>
        <w:pStyle w:val="ListParagraph"/>
        <w:numPr>
          <w:ilvl w:val="1"/>
          <w:numId w:val="27"/>
        </w:numPr>
      </w:pPr>
      <w:proofErr w:type="spellStart"/>
      <w:r>
        <w:t>Figma</w:t>
      </w:r>
      <w:proofErr w:type="spellEnd"/>
      <w:r>
        <w:t xml:space="preserve"> ermöglicht uns </w:t>
      </w:r>
      <w:r w:rsidR="009B05EB">
        <w:t>ein klickbarer Prototyp</w:t>
      </w:r>
      <w:r>
        <w:t xml:space="preserve"> zu erstellen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63C2572A" w14:textId="798305C7" w:rsidR="00C31F0F" w:rsidRDefault="00B66B46" w:rsidP="006A6C10">
      <w:pPr>
        <w:pStyle w:val="ListParagraph"/>
        <w:numPr>
          <w:ilvl w:val="1"/>
          <w:numId w:val="27"/>
        </w:numPr>
      </w:pPr>
      <w:r>
        <w:t>Bewusste T</w:t>
      </w:r>
      <w:r w:rsidR="006D6861">
        <w:t xml:space="preserve">rennung von Frontend und </w:t>
      </w:r>
      <w:proofErr w:type="gramStart"/>
      <w:r w:rsidR="006D6861">
        <w:t>Backend</w:t>
      </w:r>
      <w:proofErr w:type="gramEnd"/>
      <w:r w:rsidR="006D6861">
        <w:t xml:space="preserve">, damit wir eine parallele Entwicklung </w:t>
      </w:r>
      <w:r w:rsidR="00B97090">
        <w:t xml:space="preserve">durchführen konnten. </w:t>
      </w:r>
    </w:p>
    <w:p w14:paraId="2F1707F0" w14:textId="3A314838" w:rsidR="00D157DC" w:rsidRDefault="00611FF4" w:rsidP="492B2ACC">
      <w:pPr>
        <w:pStyle w:val="ListParagraph"/>
      </w:pPr>
      <w:r>
        <w:t xml:space="preserve">Gute </w:t>
      </w:r>
      <w:proofErr w:type="spellStart"/>
      <w:r>
        <w:t>Mock</w:t>
      </w:r>
      <w:r w:rsidR="00295D0B">
        <w:t>möglichkeiten</w:t>
      </w:r>
      <w:proofErr w:type="spellEnd"/>
      <w:r w:rsidR="00295D0B">
        <w:t xml:space="preserve"> durch strikte Trennung</w:t>
      </w:r>
    </w:p>
    <w:p w14:paraId="55F4D185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51BC3684" w14:textId="25C9CFE2" w:rsidR="00612BB9" w:rsidRDefault="00612BB9" w:rsidP="00612BB9">
      <w:pPr>
        <w:pStyle w:val="ListParagraph"/>
        <w:numPr>
          <w:ilvl w:val="1"/>
          <w:numId w:val="27"/>
        </w:numPr>
      </w:pPr>
      <w:proofErr w:type="spellStart"/>
      <w:r>
        <w:t>Active</w:t>
      </w:r>
      <w:proofErr w:type="spellEnd"/>
      <w:r>
        <w:t xml:space="preserve"> Directory ist voll integriert Dank Power App</w:t>
      </w:r>
    </w:p>
    <w:p w14:paraId="20E4D32E" w14:textId="3E3B9824" w:rsidR="410AB4C5" w:rsidRDefault="00612BB9" w:rsidP="410AB4C5">
      <w:pPr>
        <w:pStyle w:val="ListParagraph"/>
      </w:pPr>
      <w:r>
        <w:t xml:space="preserve">Die </w:t>
      </w:r>
      <w:proofErr w:type="gramStart"/>
      <w:r>
        <w:t>Ausbaufähigkeit</w:t>
      </w:r>
      <w:proofErr w:type="gramEnd"/>
      <w:r>
        <w:t xml:space="preserve"> d.h. die Lösung und das Modell kann auf jeden grösseren Betrieb</w:t>
      </w:r>
      <w:r w:rsidR="2D9DB5C9">
        <w:t xml:space="preserve"> (andere Banken, Post, SBB etc.)</w:t>
      </w:r>
      <w:r w:rsidR="00721D29">
        <w:t xml:space="preserve">, </w:t>
      </w:r>
      <w:r w:rsidR="29302DF9">
        <w:t xml:space="preserve">sogar </w:t>
      </w:r>
      <w:r w:rsidR="00721D29">
        <w:t>auch in unserem</w:t>
      </w:r>
      <w:r w:rsidR="00F46BDE">
        <w:t xml:space="preserve"> z.B. Nexplore</w:t>
      </w:r>
      <w:r w:rsidR="00721D29">
        <w:t>,</w:t>
      </w:r>
      <w:r>
        <w:t xml:space="preserve"> adaptiert werden</w:t>
      </w:r>
    </w:p>
    <w:p w14:paraId="55D6E274" w14:textId="7222BA3C" w:rsidR="6AD20CCA" w:rsidRDefault="1F4B54C8" w:rsidP="6AD20CCA">
      <w:pPr>
        <w:pStyle w:val="ListParagraph"/>
      </w:pPr>
      <w:r>
        <w:t xml:space="preserve">Mehrwert der Lösung ist </w:t>
      </w:r>
      <w:proofErr w:type="spellStart"/>
      <w:proofErr w:type="gramStart"/>
      <w:r>
        <w:t>ernorm</w:t>
      </w:r>
      <w:proofErr w:type="spellEnd"/>
      <w:proofErr w:type="gramEnd"/>
      <w:r>
        <w:t xml:space="preserve"> d.h. Millionenbeträge werden effizient </w:t>
      </w:r>
      <w:proofErr w:type="gramStart"/>
      <w:r>
        <w:t>eingesetzt</w:t>
      </w:r>
      <w:proofErr w:type="gramEnd"/>
      <w:r>
        <w:t xml:space="preserve"> statt auf das Bauchgefühl zu hören.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370EA693" w14:textId="40935B23" w:rsidR="00B728AE" w:rsidRDefault="007F12C9" w:rsidP="6F5AAE8F">
      <w:pPr>
        <w:pStyle w:val="ListParagraph"/>
      </w:pPr>
      <w:r>
        <w:t xml:space="preserve">Bewusste </w:t>
      </w:r>
      <w:r w:rsidR="00F672EB">
        <w:t>Fokussierung auf das vorgegebene Framework</w:t>
      </w:r>
      <w:r w:rsidR="006E4DC3">
        <w:t xml:space="preserve"> und nicht auf den Case </w:t>
      </w:r>
      <w:proofErr w:type="spellStart"/>
      <w:r w:rsidR="006E4DC3">
        <w:t>Post</w:t>
      </w:r>
      <w:r w:rsidR="72A1EBF8">
        <w:t>finance</w:t>
      </w:r>
      <w:proofErr w:type="spellEnd"/>
      <w:r w:rsidR="006E4DC3">
        <w:t xml:space="preserve">. </w:t>
      </w:r>
    </w:p>
    <w:p w14:paraId="506F3121" w14:textId="3B3A31FE" w:rsidR="00246A4D" w:rsidRDefault="0056302E" w:rsidP="6F5AAE8F">
      <w:pPr>
        <w:pStyle w:val="ListParagraph"/>
      </w:pPr>
      <w:r>
        <w:t>Fokussierung auf eine Division</w:t>
      </w:r>
      <w:r w:rsidR="00246A4D">
        <w:t xml:space="preserve"> aber auch diese Ebene kann in Zukunft eingefügt werden.</w:t>
      </w:r>
    </w:p>
    <w:p w14:paraId="7762DC2C" w14:textId="7EE44DA6" w:rsidR="05A74FEE" w:rsidRDefault="05A74FEE" w:rsidP="05A74FEE">
      <w:pPr>
        <w:pStyle w:val="ListParagraph"/>
      </w:pPr>
    </w:p>
    <w:p w14:paraId="7D88F75F" w14:textId="5EAFF80A" w:rsidR="00E8369F" w:rsidRDefault="00703804" w:rsidP="00E8369F">
      <w:pPr>
        <w:ind w:left="-567"/>
      </w:pPr>
      <w:r>
        <w:br w:type="column"/>
      </w:r>
      <w:r>
        <w:lastRenderedPageBreak/>
        <w:t xml:space="preserve">Ablauf </w:t>
      </w:r>
    </w:p>
    <w:p w14:paraId="404E88DF" w14:textId="6C771492" w:rsidR="00E22F03" w:rsidRDefault="00E22F03" w:rsidP="00E22F03">
      <w:pPr>
        <w:pStyle w:val="ListParagraph"/>
        <w:numPr>
          <w:ilvl w:val="0"/>
          <w:numId w:val="28"/>
        </w:numPr>
      </w:pPr>
      <w:r>
        <w:t>Gag</w:t>
      </w:r>
      <w:r w:rsidR="00376A3F">
        <w:t xml:space="preserve"> 30</w:t>
      </w:r>
      <w:r w:rsidR="00BF6142">
        <w:t>sec</w:t>
      </w:r>
    </w:p>
    <w:p w14:paraId="1FC45761" w14:textId="0129C01C" w:rsidR="00BF6142" w:rsidRDefault="00BF6142" w:rsidP="00E22F03">
      <w:pPr>
        <w:pStyle w:val="ListParagraph"/>
        <w:numPr>
          <w:ilvl w:val="0"/>
          <w:numId w:val="28"/>
        </w:numPr>
      </w:pPr>
      <w:r>
        <w:t>Lachen 10sec</w:t>
      </w:r>
    </w:p>
    <w:p w14:paraId="5D535843" w14:textId="109C8DFC" w:rsidR="00027DE5" w:rsidRDefault="00DE667E" w:rsidP="008D5DFC">
      <w:pPr>
        <w:pStyle w:val="ListParagraph"/>
        <w:numPr>
          <w:ilvl w:val="0"/>
          <w:numId w:val="28"/>
        </w:numPr>
      </w:pPr>
      <w:r>
        <w:t xml:space="preserve">Es gibt vielen gute Ideen </w:t>
      </w:r>
      <w:r w:rsidR="00B068C3">
        <w:t>aber nur so viel Zeit und so viel Geld</w:t>
      </w:r>
    </w:p>
    <w:p w14:paraId="58D70844" w14:textId="0CC6E8B2" w:rsidR="00133293" w:rsidRDefault="00133293" w:rsidP="008D5DFC">
      <w:pPr>
        <w:pStyle w:val="ListParagraph"/>
        <w:numPr>
          <w:ilvl w:val="0"/>
          <w:numId w:val="28"/>
        </w:numPr>
      </w:pPr>
      <w:r>
        <w:t xml:space="preserve">Projekte erstellen, </w:t>
      </w:r>
      <w:proofErr w:type="gramStart"/>
      <w:r>
        <w:t>mit einem</w:t>
      </w:r>
      <w:r w:rsidR="001438C0">
        <w:t xml:space="preserve"> neuartigem </w:t>
      </w:r>
      <w:r>
        <w:t>Framework</w:t>
      </w:r>
      <w:proofErr w:type="gramEnd"/>
      <w:r w:rsidR="001438C0">
        <w:t xml:space="preserve"> aus der Forschung bewerten</w:t>
      </w:r>
      <w:r w:rsidR="002B431D">
        <w:t xml:space="preserve">, </w:t>
      </w:r>
      <w:r w:rsidR="00C968B5">
        <w:t xml:space="preserve">man hat </w:t>
      </w:r>
      <w:r w:rsidR="004F3CA9">
        <w:t>diverse</w:t>
      </w:r>
      <w:r w:rsidR="00C968B5">
        <w:t xml:space="preserve"> Auswertung</w:t>
      </w:r>
      <w:r w:rsidR="004F3CA9">
        <w:t>en</w:t>
      </w:r>
      <w:r w:rsidR="00C968B5">
        <w:t xml:space="preserve"> über die Projekte </w:t>
      </w:r>
    </w:p>
    <w:p w14:paraId="2594B0BB" w14:textId="300BC0C3" w:rsidR="0024073A" w:rsidRDefault="000B3B7F" w:rsidP="008D5DFC">
      <w:pPr>
        <w:pStyle w:val="ListParagraph"/>
        <w:numPr>
          <w:ilvl w:val="0"/>
          <w:numId w:val="28"/>
        </w:numPr>
      </w:pPr>
      <w:r>
        <w:t>Es ist schwierig die Synergien von Projekten zu finden</w:t>
      </w:r>
      <w:r w:rsidR="00E647E9">
        <w:t xml:space="preserve"> und darzustellen. M</w:t>
      </w:r>
      <w:r w:rsidR="009B38F0">
        <w:t>ittel</w:t>
      </w:r>
      <w:r w:rsidR="002A602A">
        <w:t xml:space="preserve">s </w:t>
      </w:r>
      <w:proofErr w:type="spellStart"/>
      <w:r w:rsidR="009B38F0">
        <w:t>Forcedirected</w:t>
      </w:r>
      <w:proofErr w:type="spellEnd"/>
      <w:r w:rsidR="009B38F0">
        <w:t xml:space="preserve"> Graph wird </w:t>
      </w:r>
      <w:r w:rsidR="002A602A">
        <w:t>die</w:t>
      </w:r>
      <w:r w:rsidR="00E647E9">
        <w:t xml:space="preserve"> </w:t>
      </w:r>
      <w:proofErr w:type="spellStart"/>
      <w:r w:rsidR="00E647E9">
        <w:t>Projekt</w:t>
      </w:r>
      <w:r w:rsidR="002A602A">
        <w:t>priorisierung</w:t>
      </w:r>
      <w:proofErr w:type="spellEnd"/>
      <w:r w:rsidR="002A602A">
        <w:t xml:space="preserve"> für</w:t>
      </w:r>
      <w:r w:rsidR="0024073A">
        <w:t xml:space="preserve"> das Management </w:t>
      </w:r>
      <w:r w:rsidR="002A602A">
        <w:t>zum K</w:t>
      </w:r>
      <w:r w:rsidR="00E91055">
        <w:t>inderspiel.</w:t>
      </w:r>
      <w:r w:rsidR="00DE2658">
        <w:t xml:space="preserve"> Die</w:t>
      </w:r>
      <w:r w:rsidR="00C70AE8">
        <w:t xml:space="preserve"> Auswirkung</w:t>
      </w:r>
      <w:r w:rsidR="00DE2658">
        <w:t>en</w:t>
      </w:r>
      <w:r w:rsidR="00C70AE8">
        <w:t xml:space="preserve"> </w:t>
      </w:r>
      <w:r w:rsidR="00711354">
        <w:t>von Entscheidungen</w:t>
      </w:r>
      <w:r w:rsidR="00031828">
        <w:t xml:space="preserve"> in einer Simulation spielerisch</w:t>
      </w:r>
      <w:r w:rsidR="00DE2658">
        <w:t xml:space="preserve"> erkunden. </w:t>
      </w:r>
      <w:r w:rsidR="00031828">
        <w:t xml:space="preserve">Damit </w:t>
      </w:r>
      <w:r w:rsidR="00711354">
        <w:t xml:space="preserve">ist die Einhaltung </w:t>
      </w:r>
      <w:proofErr w:type="gramStart"/>
      <w:r w:rsidR="00711354">
        <w:t>des Budget</w:t>
      </w:r>
      <w:proofErr w:type="gramEnd"/>
      <w:r w:rsidR="00711354">
        <w:t xml:space="preserve"> </w:t>
      </w:r>
      <w:r w:rsidR="005A58EB">
        <w:t xml:space="preserve">und der maximale </w:t>
      </w:r>
      <w:proofErr w:type="spellStart"/>
      <w:r w:rsidR="005A58EB">
        <w:t>Benfit</w:t>
      </w:r>
      <w:proofErr w:type="spellEnd"/>
      <w:r w:rsidR="005A58EB">
        <w:t xml:space="preserve"> </w:t>
      </w:r>
      <w:r w:rsidR="00DE5516">
        <w:t xml:space="preserve">nicht mehr über Mühsame Excels zu erreichen. </w:t>
      </w:r>
      <w:r w:rsidR="001D128C">
        <w:t xml:space="preserve"> </w:t>
      </w:r>
    </w:p>
    <w:p w14:paraId="345E2A2C" w14:textId="77777777" w:rsidR="00367FFE" w:rsidRDefault="00A31B14" w:rsidP="008D77C0">
      <w:pPr>
        <w:pStyle w:val="ListParagraph"/>
        <w:numPr>
          <w:ilvl w:val="0"/>
          <w:numId w:val="28"/>
        </w:numPr>
      </w:pPr>
      <w:r>
        <w:t xml:space="preserve">Das Tool </w:t>
      </w:r>
      <w:r w:rsidR="00505327">
        <w:t>bietet direkten Zugriff auf die Projektdaten und stellt</w:t>
      </w:r>
    </w:p>
    <w:p w14:paraId="23FDF656" w14:textId="76060B56" w:rsidR="008D77C0" w:rsidRDefault="00367FFE" w:rsidP="008D77C0">
      <w:pPr>
        <w:pStyle w:val="ListParagraph"/>
        <w:numPr>
          <w:ilvl w:val="0"/>
          <w:numId w:val="28"/>
        </w:numPr>
      </w:pPr>
      <w:r>
        <w:t xml:space="preserve">Das Tool integriert </w:t>
      </w:r>
      <w:r w:rsidR="004D2D5B">
        <w:t xml:space="preserve">diverse Informationen von internen und externen Quellen </w:t>
      </w:r>
      <w:r w:rsidR="00A87E94">
        <w:t xml:space="preserve">und kann leicht mit KI-Unterstützen </w:t>
      </w:r>
      <w:proofErr w:type="spellStart"/>
      <w:r w:rsidR="00A87E94">
        <w:t>analyse</w:t>
      </w:r>
      <w:proofErr w:type="spellEnd"/>
      <w:r w:rsidR="00D65923">
        <w:t xml:space="preserve"> von Trends und Abhängigkeiten.</w:t>
      </w:r>
      <w:r w:rsidR="00631758">
        <w:t xml:space="preserve"> Dadurch </w:t>
      </w:r>
      <w:r w:rsidR="00BF6793">
        <w:t>können teure Fehlentscheide verhindert werden.</w:t>
      </w:r>
      <w:r w:rsidR="00D302C4">
        <w:t xml:space="preserve"> </w:t>
      </w:r>
      <w:r w:rsidR="0014420C">
        <w:t>Durch die mod</w:t>
      </w:r>
      <w:r w:rsidR="00BE24FD">
        <w:t>ulare</w:t>
      </w:r>
      <w:r w:rsidR="0014420C">
        <w:t xml:space="preserve"> Architektur kann es auf jedes Business angewendet werden.</w:t>
      </w:r>
    </w:p>
    <w:p w14:paraId="7911D55A" w14:textId="77777777" w:rsidR="008D77C0" w:rsidRDefault="008D77C0" w:rsidP="008D77C0">
      <w:pPr>
        <w:pStyle w:val="ListParagraph"/>
        <w:numPr>
          <w:ilvl w:val="0"/>
          <w:numId w:val="28"/>
        </w:numPr>
      </w:pPr>
    </w:p>
    <w:p w14:paraId="25B9EA08" w14:textId="616DF9EC" w:rsidR="000D7E2B" w:rsidRDefault="00703804" w:rsidP="000D7E2B">
      <w:pPr>
        <w:pStyle w:val="ListParagraph"/>
        <w:numPr>
          <w:ilvl w:val="0"/>
          <w:numId w:val="28"/>
        </w:numPr>
      </w:pPr>
      <w:r>
        <w:t>Video 15sec</w:t>
      </w:r>
    </w:p>
    <w:p w14:paraId="19C053B3" w14:textId="77777777" w:rsidR="000D7E2B" w:rsidRDefault="000D7E2B" w:rsidP="000D7E2B"/>
    <w:p w14:paraId="72E27041" w14:textId="77777777" w:rsidR="000D7E2B" w:rsidRDefault="000D7E2B" w:rsidP="000D7E2B"/>
    <w:p w14:paraId="7AA9AE12" w14:textId="77777777" w:rsidR="000A75C8" w:rsidRDefault="000A75C8" w:rsidP="000A75C8"/>
    <w:p w14:paraId="074A843F" w14:textId="77777777" w:rsidR="000A75C8" w:rsidRDefault="000A75C8" w:rsidP="000A75C8"/>
    <w:p w14:paraId="72CFCC56" w14:textId="77777777" w:rsidR="000A75C8" w:rsidRDefault="000A75C8" w:rsidP="000A75C8"/>
    <w:p w14:paraId="0C179FE4" w14:textId="77777777" w:rsidR="000A75C8" w:rsidRDefault="000A75C8" w:rsidP="000A75C8"/>
    <w:p w14:paraId="014110A8" w14:textId="77777777" w:rsidR="000A75C8" w:rsidRDefault="000A75C8" w:rsidP="000A75C8"/>
    <w:p w14:paraId="0C672422" w14:textId="77777777" w:rsidR="000A75C8" w:rsidRDefault="000A75C8" w:rsidP="000A75C8"/>
    <w:p w14:paraId="54A20AAF" w14:textId="22099ACF" w:rsidR="000A75C8" w:rsidRDefault="003D24FE" w:rsidP="000A75C8">
      <w:r>
        <w:t>Wir haben ein Modell für euer Unternehmen</w:t>
      </w:r>
    </w:p>
    <w:sectPr w:rsidR="000A75C8" w:rsidSect="00233AF2">
      <w:headerReference w:type="even" r:id="rId13"/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59B9D" w14:textId="77777777" w:rsidR="00A54BD6" w:rsidRDefault="00A54BD6">
      <w:r>
        <w:separator/>
      </w:r>
    </w:p>
  </w:endnote>
  <w:endnote w:type="continuationSeparator" w:id="0">
    <w:p w14:paraId="4F7FE277" w14:textId="77777777" w:rsidR="00A54BD6" w:rsidRDefault="00A54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ork Sans ExtraBold">
    <w:charset w:val="00"/>
    <w:family w:val="auto"/>
    <w:pitch w:val="variable"/>
    <w:sig w:usb0="A00000FF" w:usb1="5000E07B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8" w14:textId="2584F904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C83F22">
      <w:rPr>
        <w:rFonts w:ascii="Work Sans ExtraBold" w:hAnsi="Work Sans ExtraBold"/>
        <w:sz w:val="16"/>
        <w:szCs w:val="16"/>
        <w:lang w:val="de-DE"/>
      </w:rPr>
      <w:t>2024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D6E6A" w14:textId="77777777" w:rsidR="00A54BD6" w:rsidRDefault="00A54BD6">
      <w:r>
        <w:separator/>
      </w:r>
    </w:p>
  </w:footnote>
  <w:footnote w:type="continuationSeparator" w:id="0">
    <w:p w14:paraId="35E3BD33" w14:textId="77777777" w:rsidR="00A54BD6" w:rsidRDefault="00A54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968C4E" w14:textId="67C7537E" w:rsidR="005410B4" w:rsidRDefault="005410B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64DB0707" wp14:editId="504410E2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304800" cy="342900"/>
              <wp:effectExtent l="0" t="0" r="0" b="0"/>
              <wp:wrapNone/>
              <wp:docPr id="1822078594" name="Textfeld 2" descr="Intern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C59336" w14:textId="77AD5934" w:rsidR="005410B4" w:rsidRPr="005410B4" w:rsidRDefault="005410B4" w:rsidP="005410B4">
                          <w:pPr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</w:pPr>
                          <w:r w:rsidRPr="005410B4"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  <w:t xml:space="preserve">Intern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DB070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alt="Intern " style="position:absolute;margin-left:0;margin-top:0;width:24pt;height:27pt;z-index:251658241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" filled="f" stroked="f">
              <v:textbox style="mso-fit-shape-to-text:t" inset="0,15pt,0,0">
                <w:txbxContent>
                  <w:p w14:paraId="35C59336" w14:textId="77AD5934" w:rsidR="005410B4" w:rsidRPr="005410B4" w:rsidRDefault="005410B4" w:rsidP="005410B4">
                    <w:pPr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</w:pPr>
                    <w:r w:rsidRPr="005410B4"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  <w:t xml:space="preserve">Intern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7" w14:textId="1F157FEA" w:rsidR="00C46D16" w:rsidRDefault="005410B4" w:rsidP="00B2128E">
    <w:pPr>
      <w:pStyle w:val="Header"/>
      <w:pBdr>
        <w:bottom w:val="single" w:sz="18" w:space="1" w:color="000000" w:themeColor="text1"/>
      </w:pBdr>
      <w:ind w:left="-567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16D902E9" wp14:editId="22A4FA9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304800" cy="342900"/>
              <wp:effectExtent l="0" t="0" r="0" b="0"/>
              <wp:wrapNone/>
              <wp:docPr id="972125092" name="Textfeld 3" descr="Intern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914B3D" w14:textId="540017FC" w:rsidR="005410B4" w:rsidRPr="005410B4" w:rsidRDefault="005410B4" w:rsidP="005410B4">
                          <w:pPr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</w:pPr>
                          <w:r w:rsidRPr="005410B4"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  <w:t xml:space="preserve">Intern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D902E9" id="_x0000_t202" coordsize="21600,21600" o:spt="202" path="m,l,21600r21600,l21600,xe">
              <v:stroke joinstyle="miter"/>
              <v:path gradientshapeok="t" o:connecttype="rect"/>
            </v:shapetype>
            <v:shape id="Textfeld 3" o:spid="_x0000_s1027" type="#_x0000_t202" alt="Intern " style="position:absolute;left:0;text-align:left;margin-left:0;margin-top:0;width:24pt;height:27pt;z-index:25165824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" filled="f" stroked="f">
              <v:textbox style="mso-fit-shape-to-text:t" inset="0,15pt,0,0">
                <w:txbxContent>
                  <w:p w14:paraId="0F914B3D" w14:textId="540017FC" w:rsidR="005410B4" w:rsidRPr="005410B4" w:rsidRDefault="005410B4" w:rsidP="005410B4">
                    <w:pPr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</w:pPr>
                    <w:r w:rsidRPr="005410B4"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  <w:t xml:space="preserve">Intern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46D16"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A" w14:textId="5147C958" w:rsidR="00C46D16" w:rsidRDefault="005410B4" w:rsidP="00B2128E">
    <w:pPr>
      <w:pStyle w:val="Header"/>
      <w:ind w:left="-567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A0403A5" wp14:editId="5A2ABDBB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304800" cy="342900"/>
              <wp:effectExtent l="0" t="0" r="0" b="0"/>
              <wp:wrapNone/>
              <wp:docPr id="1567256697" name="Textfeld 1" descr="Intern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058F6E" w14:textId="7D5C54B6" w:rsidR="005410B4" w:rsidRPr="005410B4" w:rsidRDefault="005410B4" w:rsidP="005410B4">
                          <w:pPr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</w:pPr>
                          <w:r w:rsidRPr="005410B4">
                            <w:rPr>
                              <w:rFonts w:ascii="Aptos" w:eastAsia="Aptos" w:hAnsi="Aptos" w:cs="Aptos"/>
                              <w:noProof/>
                              <w:color w:val="000000"/>
                              <w:szCs w:val="20"/>
                            </w:rPr>
                            <w:t xml:space="preserve">Intern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403A5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8" type="#_x0000_t202" alt="Intern " style="position:absolute;left:0;text-align:left;margin-left:0;margin-top:0;width:24pt;height:27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" filled="f" stroked="f">
              <v:textbox style="mso-fit-shape-to-text:t" inset="0,15pt,0,0">
                <w:txbxContent>
                  <w:p w14:paraId="71058F6E" w14:textId="7D5C54B6" w:rsidR="005410B4" w:rsidRPr="005410B4" w:rsidRDefault="005410B4" w:rsidP="005410B4">
                    <w:pPr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</w:pPr>
                    <w:r w:rsidRPr="005410B4">
                      <w:rPr>
                        <w:rFonts w:ascii="Aptos" w:eastAsia="Aptos" w:hAnsi="Aptos" w:cs="Aptos"/>
                        <w:noProof/>
                        <w:color w:val="000000"/>
                        <w:szCs w:val="20"/>
                      </w:rPr>
                      <w:t xml:space="preserve">Intern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94A99"/>
    <w:multiLevelType w:val="hybridMultilevel"/>
    <w:tmpl w:val="F422436E"/>
    <w:lvl w:ilvl="0" w:tplc="FD901384">
      <w:numFmt w:val="bullet"/>
      <w:lvlText w:val="-"/>
      <w:lvlJc w:val="left"/>
      <w:pPr>
        <w:ind w:left="-207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416562812">
    <w:abstractNumId w:val="8"/>
  </w:num>
  <w:num w:numId="2" w16cid:durableId="229507350">
    <w:abstractNumId w:val="8"/>
  </w:num>
  <w:num w:numId="3" w16cid:durableId="734545165">
    <w:abstractNumId w:val="0"/>
  </w:num>
  <w:num w:numId="4" w16cid:durableId="1109617033">
    <w:abstractNumId w:val="15"/>
  </w:num>
  <w:num w:numId="5" w16cid:durableId="1352991761">
    <w:abstractNumId w:val="9"/>
  </w:num>
  <w:num w:numId="6" w16cid:durableId="1017542043">
    <w:abstractNumId w:val="11"/>
  </w:num>
  <w:num w:numId="7" w16cid:durableId="1716267899">
    <w:abstractNumId w:val="25"/>
  </w:num>
  <w:num w:numId="8" w16cid:durableId="361979834">
    <w:abstractNumId w:val="25"/>
  </w:num>
  <w:num w:numId="9" w16cid:durableId="1987777751">
    <w:abstractNumId w:val="4"/>
  </w:num>
  <w:num w:numId="10" w16cid:durableId="1334843864">
    <w:abstractNumId w:val="14"/>
  </w:num>
  <w:num w:numId="11" w16cid:durableId="1520241743">
    <w:abstractNumId w:val="12"/>
  </w:num>
  <w:num w:numId="12" w16cid:durableId="231893084">
    <w:abstractNumId w:val="3"/>
  </w:num>
  <w:num w:numId="13" w16cid:durableId="1093665796">
    <w:abstractNumId w:val="24"/>
  </w:num>
  <w:num w:numId="14" w16cid:durableId="1398892396">
    <w:abstractNumId w:val="7"/>
  </w:num>
  <w:num w:numId="15" w16cid:durableId="797770404">
    <w:abstractNumId w:val="17"/>
  </w:num>
  <w:num w:numId="16" w16cid:durableId="1270703370">
    <w:abstractNumId w:val="22"/>
  </w:num>
  <w:num w:numId="17" w16cid:durableId="1287538830">
    <w:abstractNumId w:val="20"/>
  </w:num>
  <w:num w:numId="18" w16cid:durableId="1822385950">
    <w:abstractNumId w:val="6"/>
  </w:num>
  <w:num w:numId="19" w16cid:durableId="1916816103">
    <w:abstractNumId w:val="16"/>
  </w:num>
  <w:num w:numId="20" w16cid:durableId="842740060">
    <w:abstractNumId w:val="19"/>
  </w:num>
  <w:num w:numId="21" w16cid:durableId="858349222">
    <w:abstractNumId w:val="5"/>
  </w:num>
  <w:num w:numId="22" w16cid:durableId="1098058439">
    <w:abstractNumId w:val="21"/>
  </w:num>
  <w:num w:numId="23" w16cid:durableId="750157763">
    <w:abstractNumId w:val="1"/>
  </w:num>
  <w:num w:numId="24" w16cid:durableId="1856651115">
    <w:abstractNumId w:val="18"/>
  </w:num>
  <w:num w:numId="25" w16cid:durableId="1118527493">
    <w:abstractNumId w:val="2"/>
  </w:num>
  <w:num w:numId="26" w16cid:durableId="1885673450">
    <w:abstractNumId w:val="10"/>
  </w:num>
  <w:num w:numId="27" w16cid:durableId="1047606575">
    <w:abstractNumId w:val="23"/>
  </w:num>
  <w:num w:numId="28" w16cid:durableId="1433210553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046FC"/>
    <w:rsid w:val="0001332A"/>
    <w:rsid w:val="0001724E"/>
    <w:rsid w:val="00024E62"/>
    <w:rsid w:val="00026694"/>
    <w:rsid w:val="00027444"/>
    <w:rsid w:val="00027DE5"/>
    <w:rsid w:val="00031828"/>
    <w:rsid w:val="0003348B"/>
    <w:rsid w:val="000348D5"/>
    <w:rsid w:val="0003679F"/>
    <w:rsid w:val="00037C3F"/>
    <w:rsid w:val="00040F20"/>
    <w:rsid w:val="00043572"/>
    <w:rsid w:val="000448BA"/>
    <w:rsid w:val="00045159"/>
    <w:rsid w:val="00045726"/>
    <w:rsid w:val="00051CD1"/>
    <w:rsid w:val="00051D62"/>
    <w:rsid w:val="000565D1"/>
    <w:rsid w:val="00056619"/>
    <w:rsid w:val="00057D3E"/>
    <w:rsid w:val="00060886"/>
    <w:rsid w:val="00062901"/>
    <w:rsid w:val="000636B5"/>
    <w:rsid w:val="00065792"/>
    <w:rsid w:val="000663B6"/>
    <w:rsid w:val="00066618"/>
    <w:rsid w:val="00067180"/>
    <w:rsid w:val="00070F9F"/>
    <w:rsid w:val="00071722"/>
    <w:rsid w:val="00072512"/>
    <w:rsid w:val="00074487"/>
    <w:rsid w:val="00074AFE"/>
    <w:rsid w:val="00075235"/>
    <w:rsid w:val="00087279"/>
    <w:rsid w:val="00093FCF"/>
    <w:rsid w:val="00095E59"/>
    <w:rsid w:val="00097A86"/>
    <w:rsid w:val="000A1E33"/>
    <w:rsid w:val="000A433A"/>
    <w:rsid w:val="000A4AC6"/>
    <w:rsid w:val="000A5BC2"/>
    <w:rsid w:val="000A684C"/>
    <w:rsid w:val="000A75C8"/>
    <w:rsid w:val="000B068C"/>
    <w:rsid w:val="000B3B7F"/>
    <w:rsid w:val="000B5696"/>
    <w:rsid w:val="000B6015"/>
    <w:rsid w:val="000B6148"/>
    <w:rsid w:val="000C083A"/>
    <w:rsid w:val="000C0A42"/>
    <w:rsid w:val="000C232E"/>
    <w:rsid w:val="000C23D7"/>
    <w:rsid w:val="000C3D98"/>
    <w:rsid w:val="000D1839"/>
    <w:rsid w:val="000D7E2B"/>
    <w:rsid w:val="000E23EE"/>
    <w:rsid w:val="000E2C30"/>
    <w:rsid w:val="000E565D"/>
    <w:rsid w:val="000E7915"/>
    <w:rsid w:val="000F1F50"/>
    <w:rsid w:val="000F32B7"/>
    <w:rsid w:val="00100119"/>
    <w:rsid w:val="00105387"/>
    <w:rsid w:val="00107DF3"/>
    <w:rsid w:val="00107E76"/>
    <w:rsid w:val="00110352"/>
    <w:rsid w:val="001106A2"/>
    <w:rsid w:val="00116570"/>
    <w:rsid w:val="001173DF"/>
    <w:rsid w:val="0012111E"/>
    <w:rsid w:val="00124861"/>
    <w:rsid w:val="00126995"/>
    <w:rsid w:val="0013304A"/>
    <w:rsid w:val="00133293"/>
    <w:rsid w:val="001357AD"/>
    <w:rsid w:val="001361AB"/>
    <w:rsid w:val="001367F8"/>
    <w:rsid w:val="00137B06"/>
    <w:rsid w:val="001438C0"/>
    <w:rsid w:val="0014420C"/>
    <w:rsid w:val="001450AE"/>
    <w:rsid w:val="001455D2"/>
    <w:rsid w:val="00145B2E"/>
    <w:rsid w:val="00150035"/>
    <w:rsid w:val="001559BA"/>
    <w:rsid w:val="00162E4E"/>
    <w:rsid w:val="00164D79"/>
    <w:rsid w:val="001652BF"/>
    <w:rsid w:val="001668AF"/>
    <w:rsid w:val="001676DF"/>
    <w:rsid w:val="001708D6"/>
    <w:rsid w:val="00170B68"/>
    <w:rsid w:val="00170E0F"/>
    <w:rsid w:val="00174996"/>
    <w:rsid w:val="00175AB4"/>
    <w:rsid w:val="001764FA"/>
    <w:rsid w:val="00176C3B"/>
    <w:rsid w:val="00180688"/>
    <w:rsid w:val="00180DF6"/>
    <w:rsid w:val="001813BC"/>
    <w:rsid w:val="00185CFA"/>
    <w:rsid w:val="001911B9"/>
    <w:rsid w:val="00195B0C"/>
    <w:rsid w:val="001A273B"/>
    <w:rsid w:val="001B197A"/>
    <w:rsid w:val="001B2D6D"/>
    <w:rsid w:val="001B7DD2"/>
    <w:rsid w:val="001C122E"/>
    <w:rsid w:val="001C1795"/>
    <w:rsid w:val="001C35C2"/>
    <w:rsid w:val="001C3CFB"/>
    <w:rsid w:val="001C4119"/>
    <w:rsid w:val="001C532D"/>
    <w:rsid w:val="001D128C"/>
    <w:rsid w:val="001D2A9C"/>
    <w:rsid w:val="001E0ECE"/>
    <w:rsid w:val="001F1438"/>
    <w:rsid w:val="001F28FF"/>
    <w:rsid w:val="001F2F2A"/>
    <w:rsid w:val="001F5A8D"/>
    <w:rsid w:val="001F76B5"/>
    <w:rsid w:val="001F7DED"/>
    <w:rsid w:val="002040F9"/>
    <w:rsid w:val="00207FC6"/>
    <w:rsid w:val="00211817"/>
    <w:rsid w:val="002125CF"/>
    <w:rsid w:val="002143F5"/>
    <w:rsid w:val="00216BF1"/>
    <w:rsid w:val="00221B13"/>
    <w:rsid w:val="00222E90"/>
    <w:rsid w:val="0022596D"/>
    <w:rsid w:val="00225C95"/>
    <w:rsid w:val="00226BFF"/>
    <w:rsid w:val="00231E81"/>
    <w:rsid w:val="00233379"/>
    <w:rsid w:val="00233542"/>
    <w:rsid w:val="00233AF2"/>
    <w:rsid w:val="0024073A"/>
    <w:rsid w:val="00240780"/>
    <w:rsid w:val="002440B5"/>
    <w:rsid w:val="00244E4F"/>
    <w:rsid w:val="00246A4D"/>
    <w:rsid w:val="00251FC7"/>
    <w:rsid w:val="00253E3B"/>
    <w:rsid w:val="002626BB"/>
    <w:rsid w:val="00267679"/>
    <w:rsid w:val="00267A15"/>
    <w:rsid w:val="002725E4"/>
    <w:rsid w:val="00273DA0"/>
    <w:rsid w:val="0027687F"/>
    <w:rsid w:val="00280885"/>
    <w:rsid w:val="00281C1B"/>
    <w:rsid w:val="0028364B"/>
    <w:rsid w:val="00284750"/>
    <w:rsid w:val="00285FD2"/>
    <w:rsid w:val="002862A5"/>
    <w:rsid w:val="00292E25"/>
    <w:rsid w:val="002935F8"/>
    <w:rsid w:val="002936D0"/>
    <w:rsid w:val="0029468E"/>
    <w:rsid w:val="00295D0B"/>
    <w:rsid w:val="0029761A"/>
    <w:rsid w:val="002A5826"/>
    <w:rsid w:val="002A602A"/>
    <w:rsid w:val="002B0878"/>
    <w:rsid w:val="002B431D"/>
    <w:rsid w:val="002B4D0F"/>
    <w:rsid w:val="002B6E89"/>
    <w:rsid w:val="002C0B6D"/>
    <w:rsid w:val="002C5872"/>
    <w:rsid w:val="002C667A"/>
    <w:rsid w:val="002D0511"/>
    <w:rsid w:val="002D0829"/>
    <w:rsid w:val="002D08BD"/>
    <w:rsid w:val="002D55D9"/>
    <w:rsid w:val="002D5C55"/>
    <w:rsid w:val="002D6218"/>
    <w:rsid w:val="002E35C9"/>
    <w:rsid w:val="002E7032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018C"/>
    <w:rsid w:val="003229C0"/>
    <w:rsid w:val="00323EDD"/>
    <w:rsid w:val="00326BFC"/>
    <w:rsid w:val="00326F03"/>
    <w:rsid w:val="00327142"/>
    <w:rsid w:val="00334C2F"/>
    <w:rsid w:val="0033696E"/>
    <w:rsid w:val="0034186D"/>
    <w:rsid w:val="00342FD1"/>
    <w:rsid w:val="00343630"/>
    <w:rsid w:val="00346277"/>
    <w:rsid w:val="00347378"/>
    <w:rsid w:val="003514F4"/>
    <w:rsid w:val="00357AB3"/>
    <w:rsid w:val="00357E09"/>
    <w:rsid w:val="003619A4"/>
    <w:rsid w:val="00363824"/>
    <w:rsid w:val="003639F7"/>
    <w:rsid w:val="00365B52"/>
    <w:rsid w:val="00366F9F"/>
    <w:rsid w:val="00367D59"/>
    <w:rsid w:val="00367FFE"/>
    <w:rsid w:val="00373AB5"/>
    <w:rsid w:val="00376A3F"/>
    <w:rsid w:val="00376EB7"/>
    <w:rsid w:val="00380846"/>
    <w:rsid w:val="00386B72"/>
    <w:rsid w:val="0039246B"/>
    <w:rsid w:val="00393E77"/>
    <w:rsid w:val="003A2F9A"/>
    <w:rsid w:val="003A4530"/>
    <w:rsid w:val="003B0AE1"/>
    <w:rsid w:val="003B5D92"/>
    <w:rsid w:val="003C0697"/>
    <w:rsid w:val="003C1D55"/>
    <w:rsid w:val="003C33C0"/>
    <w:rsid w:val="003C476A"/>
    <w:rsid w:val="003C5D43"/>
    <w:rsid w:val="003D24CC"/>
    <w:rsid w:val="003D24FE"/>
    <w:rsid w:val="003D3078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2E54"/>
    <w:rsid w:val="00403739"/>
    <w:rsid w:val="004053CE"/>
    <w:rsid w:val="004108AA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35BD"/>
    <w:rsid w:val="0043549F"/>
    <w:rsid w:val="00436AE8"/>
    <w:rsid w:val="0044411A"/>
    <w:rsid w:val="00444419"/>
    <w:rsid w:val="00447CFE"/>
    <w:rsid w:val="004519FA"/>
    <w:rsid w:val="0046505E"/>
    <w:rsid w:val="00465224"/>
    <w:rsid w:val="004678CC"/>
    <w:rsid w:val="004708E0"/>
    <w:rsid w:val="0047095F"/>
    <w:rsid w:val="00471221"/>
    <w:rsid w:val="00471C92"/>
    <w:rsid w:val="00475A83"/>
    <w:rsid w:val="00476279"/>
    <w:rsid w:val="004765B4"/>
    <w:rsid w:val="004779A6"/>
    <w:rsid w:val="00480575"/>
    <w:rsid w:val="00490CB3"/>
    <w:rsid w:val="00495B28"/>
    <w:rsid w:val="004A69C6"/>
    <w:rsid w:val="004A7CAF"/>
    <w:rsid w:val="004A7DA5"/>
    <w:rsid w:val="004B3118"/>
    <w:rsid w:val="004B3FCE"/>
    <w:rsid w:val="004B5293"/>
    <w:rsid w:val="004B539D"/>
    <w:rsid w:val="004B6DA7"/>
    <w:rsid w:val="004B74FF"/>
    <w:rsid w:val="004B78BC"/>
    <w:rsid w:val="004C09B5"/>
    <w:rsid w:val="004C751E"/>
    <w:rsid w:val="004D2D5B"/>
    <w:rsid w:val="004D358F"/>
    <w:rsid w:val="004D4E4C"/>
    <w:rsid w:val="004E654F"/>
    <w:rsid w:val="004F10E3"/>
    <w:rsid w:val="004F3CA9"/>
    <w:rsid w:val="004F50C8"/>
    <w:rsid w:val="004F6A07"/>
    <w:rsid w:val="005005FC"/>
    <w:rsid w:val="005031E7"/>
    <w:rsid w:val="00503DCF"/>
    <w:rsid w:val="00503FF8"/>
    <w:rsid w:val="00504E00"/>
    <w:rsid w:val="00504E1F"/>
    <w:rsid w:val="00505327"/>
    <w:rsid w:val="00511B55"/>
    <w:rsid w:val="0051227F"/>
    <w:rsid w:val="00512395"/>
    <w:rsid w:val="00512711"/>
    <w:rsid w:val="00514736"/>
    <w:rsid w:val="005153A1"/>
    <w:rsid w:val="00520C7A"/>
    <w:rsid w:val="00521A83"/>
    <w:rsid w:val="00522480"/>
    <w:rsid w:val="00524482"/>
    <w:rsid w:val="005249A6"/>
    <w:rsid w:val="00524A8D"/>
    <w:rsid w:val="0052555F"/>
    <w:rsid w:val="0053010D"/>
    <w:rsid w:val="00532ECE"/>
    <w:rsid w:val="005350F6"/>
    <w:rsid w:val="00535B3A"/>
    <w:rsid w:val="00537503"/>
    <w:rsid w:val="005410B4"/>
    <w:rsid w:val="0054364C"/>
    <w:rsid w:val="005473AA"/>
    <w:rsid w:val="00550D95"/>
    <w:rsid w:val="00554AE7"/>
    <w:rsid w:val="00560596"/>
    <w:rsid w:val="0056302E"/>
    <w:rsid w:val="00566CB3"/>
    <w:rsid w:val="00567B43"/>
    <w:rsid w:val="005703E2"/>
    <w:rsid w:val="00570924"/>
    <w:rsid w:val="00570C81"/>
    <w:rsid w:val="0057362C"/>
    <w:rsid w:val="00573A4C"/>
    <w:rsid w:val="0057419C"/>
    <w:rsid w:val="00583FDF"/>
    <w:rsid w:val="005855F3"/>
    <w:rsid w:val="00585F4C"/>
    <w:rsid w:val="00587034"/>
    <w:rsid w:val="005937F2"/>
    <w:rsid w:val="00593EE3"/>
    <w:rsid w:val="00596831"/>
    <w:rsid w:val="005A2EB9"/>
    <w:rsid w:val="005A4E2A"/>
    <w:rsid w:val="005A58EB"/>
    <w:rsid w:val="005A5FC1"/>
    <w:rsid w:val="005A7660"/>
    <w:rsid w:val="005B0133"/>
    <w:rsid w:val="005B1CEA"/>
    <w:rsid w:val="005B533D"/>
    <w:rsid w:val="005C269D"/>
    <w:rsid w:val="005C30D5"/>
    <w:rsid w:val="005C6A40"/>
    <w:rsid w:val="005C775A"/>
    <w:rsid w:val="005D0A39"/>
    <w:rsid w:val="005D2EE6"/>
    <w:rsid w:val="005D5737"/>
    <w:rsid w:val="005D7AA5"/>
    <w:rsid w:val="005E1D0E"/>
    <w:rsid w:val="005E1E67"/>
    <w:rsid w:val="005E3060"/>
    <w:rsid w:val="005E3EEA"/>
    <w:rsid w:val="005E5024"/>
    <w:rsid w:val="005E538E"/>
    <w:rsid w:val="005E6679"/>
    <w:rsid w:val="005F3FC6"/>
    <w:rsid w:val="005F550F"/>
    <w:rsid w:val="005F62E2"/>
    <w:rsid w:val="00603C16"/>
    <w:rsid w:val="006052EE"/>
    <w:rsid w:val="00605B3F"/>
    <w:rsid w:val="00611F04"/>
    <w:rsid w:val="00611FF4"/>
    <w:rsid w:val="00612BB9"/>
    <w:rsid w:val="006156F3"/>
    <w:rsid w:val="00616046"/>
    <w:rsid w:val="00616522"/>
    <w:rsid w:val="00616E7C"/>
    <w:rsid w:val="00617F6A"/>
    <w:rsid w:val="006226B5"/>
    <w:rsid w:val="00622BFE"/>
    <w:rsid w:val="00623CFC"/>
    <w:rsid w:val="00624721"/>
    <w:rsid w:val="00630C87"/>
    <w:rsid w:val="00631758"/>
    <w:rsid w:val="00633E16"/>
    <w:rsid w:val="00636C10"/>
    <w:rsid w:val="00637163"/>
    <w:rsid w:val="00640280"/>
    <w:rsid w:val="006409BD"/>
    <w:rsid w:val="00645272"/>
    <w:rsid w:val="006455D7"/>
    <w:rsid w:val="00652FF2"/>
    <w:rsid w:val="0065351C"/>
    <w:rsid w:val="00653F01"/>
    <w:rsid w:val="00654AB1"/>
    <w:rsid w:val="00654E8C"/>
    <w:rsid w:val="00660D72"/>
    <w:rsid w:val="0066198E"/>
    <w:rsid w:val="006625DD"/>
    <w:rsid w:val="00662C3C"/>
    <w:rsid w:val="006641F9"/>
    <w:rsid w:val="006647DA"/>
    <w:rsid w:val="00664CC7"/>
    <w:rsid w:val="00665032"/>
    <w:rsid w:val="00665490"/>
    <w:rsid w:val="00665B98"/>
    <w:rsid w:val="00667DA4"/>
    <w:rsid w:val="006803D5"/>
    <w:rsid w:val="00683B3F"/>
    <w:rsid w:val="00686FC4"/>
    <w:rsid w:val="00693113"/>
    <w:rsid w:val="006953E9"/>
    <w:rsid w:val="006A3468"/>
    <w:rsid w:val="006A6BB9"/>
    <w:rsid w:val="006A6C10"/>
    <w:rsid w:val="006B1656"/>
    <w:rsid w:val="006B31A4"/>
    <w:rsid w:val="006B3435"/>
    <w:rsid w:val="006B6718"/>
    <w:rsid w:val="006C6C91"/>
    <w:rsid w:val="006D072B"/>
    <w:rsid w:val="006D2D01"/>
    <w:rsid w:val="006D3282"/>
    <w:rsid w:val="006D6861"/>
    <w:rsid w:val="006E3DC6"/>
    <w:rsid w:val="006E49A9"/>
    <w:rsid w:val="006E4C09"/>
    <w:rsid w:val="006E4C6F"/>
    <w:rsid w:val="006E4DC3"/>
    <w:rsid w:val="006E7790"/>
    <w:rsid w:val="006F4E2B"/>
    <w:rsid w:val="006F6D3A"/>
    <w:rsid w:val="006F6DC3"/>
    <w:rsid w:val="00700E46"/>
    <w:rsid w:val="00700F86"/>
    <w:rsid w:val="00701B7E"/>
    <w:rsid w:val="00703804"/>
    <w:rsid w:val="00704FAA"/>
    <w:rsid w:val="0070774F"/>
    <w:rsid w:val="00707AC8"/>
    <w:rsid w:val="00707B94"/>
    <w:rsid w:val="00707F2B"/>
    <w:rsid w:val="00711354"/>
    <w:rsid w:val="00711974"/>
    <w:rsid w:val="007125E9"/>
    <w:rsid w:val="00712AD2"/>
    <w:rsid w:val="00721D29"/>
    <w:rsid w:val="00724651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5C2A"/>
    <w:rsid w:val="00757C37"/>
    <w:rsid w:val="00760BB9"/>
    <w:rsid w:val="0076262C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A4090"/>
    <w:rsid w:val="007A4298"/>
    <w:rsid w:val="007A45E8"/>
    <w:rsid w:val="007A7B6E"/>
    <w:rsid w:val="007B3E26"/>
    <w:rsid w:val="007B6385"/>
    <w:rsid w:val="007C0580"/>
    <w:rsid w:val="007C0834"/>
    <w:rsid w:val="007C19E6"/>
    <w:rsid w:val="007C1AF7"/>
    <w:rsid w:val="007C3668"/>
    <w:rsid w:val="007C3C32"/>
    <w:rsid w:val="007C48FA"/>
    <w:rsid w:val="007C5565"/>
    <w:rsid w:val="007C5932"/>
    <w:rsid w:val="007C5F92"/>
    <w:rsid w:val="007D36B1"/>
    <w:rsid w:val="007D3EB2"/>
    <w:rsid w:val="007D5053"/>
    <w:rsid w:val="007D5EA5"/>
    <w:rsid w:val="007E4BF0"/>
    <w:rsid w:val="007E7872"/>
    <w:rsid w:val="007F12C9"/>
    <w:rsid w:val="007F1A04"/>
    <w:rsid w:val="007F7CA2"/>
    <w:rsid w:val="008013C7"/>
    <w:rsid w:val="0080341B"/>
    <w:rsid w:val="008044D9"/>
    <w:rsid w:val="0080566D"/>
    <w:rsid w:val="00807109"/>
    <w:rsid w:val="00807585"/>
    <w:rsid w:val="00813C72"/>
    <w:rsid w:val="0082275D"/>
    <w:rsid w:val="00825864"/>
    <w:rsid w:val="0082608C"/>
    <w:rsid w:val="00826CBE"/>
    <w:rsid w:val="00827CAB"/>
    <w:rsid w:val="00831D4E"/>
    <w:rsid w:val="0083247B"/>
    <w:rsid w:val="0083679A"/>
    <w:rsid w:val="00840995"/>
    <w:rsid w:val="008464CA"/>
    <w:rsid w:val="008549F7"/>
    <w:rsid w:val="0085591F"/>
    <w:rsid w:val="00855A04"/>
    <w:rsid w:val="0085736C"/>
    <w:rsid w:val="00857709"/>
    <w:rsid w:val="00860E50"/>
    <w:rsid w:val="0086219D"/>
    <w:rsid w:val="008624A3"/>
    <w:rsid w:val="0086303A"/>
    <w:rsid w:val="008645BF"/>
    <w:rsid w:val="0086514D"/>
    <w:rsid w:val="0086720E"/>
    <w:rsid w:val="008717A7"/>
    <w:rsid w:val="00872EEB"/>
    <w:rsid w:val="00876FE1"/>
    <w:rsid w:val="00880330"/>
    <w:rsid w:val="008805C1"/>
    <w:rsid w:val="00881270"/>
    <w:rsid w:val="00881DBB"/>
    <w:rsid w:val="008823C7"/>
    <w:rsid w:val="00882830"/>
    <w:rsid w:val="00885250"/>
    <w:rsid w:val="00891BE9"/>
    <w:rsid w:val="00893826"/>
    <w:rsid w:val="00895B41"/>
    <w:rsid w:val="008A6A78"/>
    <w:rsid w:val="008A7674"/>
    <w:rsid w:val="008B16C4"/>
    <w:rsid w:val="008B34EB"/>
    <w:rsid w:val="008B56C2"/>
    <w:rsid w:val="008C4ABC"/>
    <w:rsid w:val="008C7A68"/>
    <w:rsid w:val="008C7FAA"/>
    <w:rsid w:val="008D005E"/>
    <w:rsid w:val="008D02E1"/>
    <w:rsid w:val="008D3D28"/>
    <w:rsid w:val="008D3FBF"/>
    <w:rsid w:val="008D50BF"/>
    <w:rsid w:val="008D5DFC"/>
    <w:rsid w:val="008D77C0"/>
    <w:rsid w:val="008D7F3A"/>
    <w:rsid w:val="008E3642"/>
    <w:rsid w:val="008E701F"/>
    <w:rsid w:val="008F1D66"/>
    <w:rsid w:val="008F2729"/>
    <w:rsid w:val="008F3DED"/>
    <w:rsid w:val="008F4B73"/>
    <w:rsid w:val="008F5126"/>
    <w:rsid w:val="008F570D"/>
    <w:rsid w:val="009031BB"/>
    <w:rsid w:val="00910282"/>
    <w:rsid w:val="00911B14"/>
    <w:rsid w:val="00913068"/>
    <w:rsid w:val="00913E27"/>
    <w:rsid w:val="00916AEE"/>
    <w:rsid w:val="0092078D"/>
    <w:rsid w:val="009277C1"/>
    <w:rsid w:val="00927F38"/>
    <w:rsid w:val="00933062"/>
    <w:rsid w:val="00940853"/>
    <w:rsid w:val="009433FA"/>
    <w:rsid w:val="009458BF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6E65"/>
    <w:rsid w:val="009673C0"/>
    <w:rsid w:val="00972824"/>
    <w:rsid w:val="00974424"/>
    <w:rsid w:val="00974954"/>
    <w:rsid w:val="009830CF"/>
    <w:rsid w:val="00983DA8"/>
    <w:rsid w:val="00983FA6"/>
    <w:rsid w:val="00986798"/>
    <w:rsid w:val="00986C66"/>
    <w:rsid w:val="00993868"/>
    <w:rsid w:val="009938B9"/>
    <w:rsid w:val="009A12F5"/>
    <w:rsid w:val="009A431C"/>
    <w:rsid w:val="009A455B"/>
    <w:rsid w:val="009A4983"/>
    <w:rsid w:val="009A4FDA"/>
    <w:rsid w:val="009A53C8"/>
    <w:rsid w:val="009A7288"/>
    <w:rsid w:val="009A7C42"/>
    <w:rsid w:val="009A7E9E"/>
    <w:rsid w:val="009B05EB"/>
    <w:rsid w:val="009B271D"/>
    <w:rsid w:val="009B38F0"/>
    <w:rsid w:val="009B552D"/>
    <w:rsid w:val="009B5A2E"/>
    <w:rsid w:val="009B6827"/>
    <w:rsid w:val="009B6D34"/>
    <w:rsid w:val="009C62BC"/>
    <w:rsid w:val="009C7F4B"/>
    <w:rsid w:val="009C7F57"/>
    <w:rsid w:val="009D1FA0"/>
    <w:rsid w:val="009D33C7"/>
    <w:rsid w:val="009D6E92"/>
    <w:rsid w:val="009E04F0"/>
    <w:rsid w:val="009E33BD"/>
    <w:rsid w:val="009E5987"/>
    <w:rsid w:val="009E724D"/>
    <w:rsid w:val="009E76B2"/>
    <w:rsid w:val="009F0E4B"/>
    <w:rsid w:val="009F203A"/>
    <w:rsid w:val="009F3D12"/>
    <w:rsid w:val="009F7963"/>
    <w:rsid w:val="009F7EF5"/>
    <w:rsid w:val="00A0248F"/>
    <w:rsid w:val="00A039FF"/>
    <w:rsid w:val="00A04D1E"/>
    <w:rsid w:val="00A11344"/>
    <w:rsid w:val="00A11B31"/>
    <w:rsid w:val="00A124CE"/>
    <w:rsid w:val="00A138A3"/>
    <w:rsid w:val="00A15ED5"/>
    <w:rsid w:val="00A21A42"/>
    <w:rsid w:val="00A24E19"/>
    <w:rsid w:val="00A31211"/>
    <w:rsid w:val="00A31B14"/>
    <w:rsid w:val="00A324FE"/>
    <w:rsid w:val="00A33CCB"/>
    <w:rsid w:val="00A3582F"/>
    <w:rsid w:val="00A401BD"/>
    <w:rsid w:val="00A53322"/>
    <w:rsid w:val="00A54566"/>
    <w:rsid w:val="00A5496D"/>
    <w:rsid w:val="00A54BD6"/>
    <w:rsid w:val="00A55CA8"/>
    <w:rsid w:val="00A56D04"/>
    <w:rsid w:val="00A57046"/>
    <w:rsid w:val="00A608C0"/>
    <w:rsid w:val="00A6375F"/>
    <w:rsid w:val="00A65B3A"/>
    <w:rsid w:val="00A66D59"/>
    <w:rsid w:val="00A66F1A"/>
    <w:rsid w:val="00A6726A"/>
    <w:rsid w:val="00A673C7"/>
    <w:rsid w:val="00A67D0A"/>
    <w:rsid w:val="00A701A5"/>
    <w:rsid w:val="00A72F7E"/>
    <w:rsid w:val="00A734E5"/>
    <w:rsid w:val="00A75515"/>
    <w:rsid w:val="00A75DC0"/>
    <w:rsid w:val="00A76093"/>
    <w:rsid w:val="00A76FED"/>
    <w:rsid w:val="00A80EE5"/>
    <w:rsid w:val="00A83EAD"/>
    <w:rsid w:val="00A840A3"/>
    <w:rsid w:val="00A841B7"/>
    <w:rsid w:val="00A84C08"/>
    <w:rsid w:val="00A86789"/>
    <w:rsid w:val="00A87E94"/>
    <w:rsid w:val="00A9069F"/>
    <w:rsid w:val="00A91B3B"/>
    <w:rsid w:val="00A91BEF"/>
    <w:rsid w:val="00A92CF0"/>
    <w:rsid w:val="00A931A0"/>
    <w:rsid w:val="00A964F2"/>
    <w:rsid w:val="00A96D5F"/>
    <w:rsid w:val="00AA6445"/>
    <w:rsid w:val="00AA7421"/>
    <w:rsid w:val="00AB0C2B"/>
    <w:rsid w:val="00AC2547"/>
    <w:rsid w:val="00AC288F"/>
    <w:rsid w:val="00AC6E66"/>
    <w:rsid w:val="00AC7AC4"/>
    <w:rsid w:val="00AD240C"/>
    <w:rsid w:val="00AD4836"/>
    <w:rsid w:val="00AE053F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594"/>
    <w:rsid w:val="00B059DF"/>
    <w:rsid w:val="00B068C3"/>
    <w:rsid w:val="00B14BB2"/>
    <w:rsid w:val="00B17550"/>
    <w:rsid w:val="00B2128E"/>
    <w:rsid w:val="00B22734"/>
    <w:rsid w:val="00B26D9B"/>
    <w:rsid w:val="00B26DFA"/>
    <w:rsid w:val="00B30379"/>
    <w:rsid w:val="00B371A0"/>
    <w:rsid w:val="00B37E72"/>
    <w:rsid w:val="00B45C17"/>
    <w:rsid w:val="00B46374"/>
    <w:rsid w:val="00B501CF"/>
    <w:rsid w:val="00B50A10"/>
    <w:rsid w:val="00B52CE6"/>
    <w:rsid w:val="00B54CED"/>
    <w:rsid w:val="00B56342"/>
    <w:rsid w:val="00B615C6"/>
    <w:rsid w:val="00B63C57"/>
    <w:rsid w:val="00B66B46"/>
    <w:rsid w:val="00B67591"/>
    <w:rsid w:val="00B70924"/>
    <w:rsid w:val="00B7121D"/>
    <w:rsid w:val="00B71D58"/>
    <w:rsid w:val="00B728AE"/>
    <w:rsid w:val="00B746D8"/>
    <w:rsid w:val="00B764BB"/>
    <w:rsid w:val="00B82931"/>
    <w:rsid w:val="00B93C72"/>
    <w:rsid w:val="00B94DDF"/>
    <w:rsid w:val="00B97090"/>
    <w:rsid w:val="00B977E7"/>
    <w:rsid w:val="00BA2A09"/>
    <w:rsid w:val="00BB3E2B"/>
    <w:rsid w:val="00BC1B4F"/>
    <w:rsid w:val="00BC2735"/>
    <w:rsid w:val="00BC756B"/>
    <w:rsid w:val="00BD228B"/>
    <w:rsid w:val="00BD31E1"/>
    <w:rsid w:val="00BD331E"/>
    <w:rsid w:val="00BD4534"/>
    <w:rsid w:val="00BD47C3"/>
    <w:rsid w:val="00BD59F8"/>
    <w:rsid w:val="00BE1924"/>
    <w:rsid w:val="00BE24FD"/>
    <w:rsid w:val="00BE7FE7"/>
    <w:rsid w:val="00BF084A"/>
    <w:rsid w:val="00BF1C11"/>
    <w:rsid w:val="00BF3C5A"/>
    <w:rsid w:val="00BF45D7"/>
    <w:rsid w:val="00BF6142"/>
    <w:rsid w:val="00BF6793"/>
    <w:rsid w:val="00BF76ED"/>
    <w:rsid w:val="00C2212A"/>
    <w:rsid w:val="00C24338"/>
    <w:rsid w:val="00C26245"/>
    <w:rsid w:val="00C27F6B"/>
    <w:rsid w:val="00C31F0F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0AE8"/>
    <w:rsid w:val="00C7126E"/>
    <w:rsid w:val="00C71B69"/>
    <w:rsid w:val="00C81DBF"/>
    <w:rsid w:val="00C8270F"/>
    <w:rsid w:val="00C83F22"/>
    <w:rsid w:val="00C86714"/>
    <w:rsid w:val="00C87A15"/>
    <w:rsid w:val="00C9591B"/>
    <w:rsid w:val="00C96858"/>
    <w:rsid w:val="00C96864"/>
    <w:rsid w:val="00C968B5"/>
    <w:rsid w:val="00C977F8"/>
    <w:rsid w:val="00CA4A55"/>
    <w:rsid w:val="00CA687F"/>
    <w:rsid w:val="00CB328F"/>
    <w:rsid w:val="00CB44F5"/>
    <w:rsid w:val="00CC20EB"/>
    <w:rsid w:val="00CC2A0D"/>
    <w:rsid w:val="00CC40FB"/>
    <w:rsid w:val="00CC64EB"/>
    <w:rsid w:val="00CD21CE"/>
    <w:rsid w:val="00CD224D"/>
    <w:rsid w:val="00CD4E54"/>
    <w:rsid w:val="00CD7C13"/>
    <w:rsid w:val="00CE5A91"/>
    <w:rsid w:val="00CF0F47"/>
    <w:rsid w:val="00CF2237"/>
    <w:rsid w:val="00CF3CDF"/>
    <w:rsid w:val="00CF3E25"/>
    <w:rsid w:val="00CF4A58"/>
    <w:rsid w:val="00CF7DCA"/>
    <w:rsid w:val="00D03327"/>
    <w:rsid w:val="00D044B4"/>
    <w:rsid w:val="00D0612C"/>
    <w:rsid w:val="00D063D1"/>
    <w:rsid w:val="00D0645C"/>
    <w:rsid w:val="00D100FC"/>
    <w:rsid w:val="00D10902"/>
    <w:rsid w:val="00D10C24"/>
    <w:rsid w:val="00D126BC"/>
    <w:rsid w:val="00D157DC"/>
    <w:rsid w:val="00D2344D"/>
    <w:rsid w:val="00D23D2B"/>
    <w:rsid w:val="00D241C4"/>
    <w:rsid w:val="00D26D7F"/>
    <w:rsid w:val="00D274B0"/>
    <w:rsid w:val="00D27960"/>
    <w:rsid w:val="00D302C4"/>
    <w:rsid w:val="00D31338"/>
    <w:rsid w:val="00D33093"/>
    <w:rsid w:val="00D332E5"/>
    <w:rsid w:val="00D334E2"/>
    <w:rsid w:val="00D40B12"/>
    <w:rsid w:val="00D47737"/>
    <w:rsid w:val="00D51205"/>
    <w:rsid w:val="00D57FA4"/>
    <w:rsid w:val="00D61B14"/>
    <w:rsid w:val="00D65923"/>
    <w:rsid w:val="00D70CCF"/>
    <w:rsid w:val="00D731DB"/>
    <w:rsid w:val="00D76392"/>
    <w:rsid w:val="00D840BD"/>
    <w:rsid w:val="00D842E6"/>
    <w:rsid w:val="00D87224"/>
    <w:rsid w:val="00D875F3"/>
    <w:rsid w:val="00D902B3"/>
    <w:rsid w:val="00D90E92"/>
    <w:rsid w:val="00D91B65"/>
    <w:rsid w:val="00D936D4"/>
    <w:rsid w:val="00D939E0"/>
    <w:rsid w:val="00D94940"/>
    <w:rsid w:val="00D94DC2"/>
    <w:rsid w:val="00D95CBB"/>
    <w:rsid w:val="00DA31B8"/>
    <w:rsid w:val="00DA380B"/>
    <w:rsid w:val="00DA4E7C"/>
    <w:rsid w:val="00DA58F6"/>
    <w:rsid w:val="00DA76DF"/>
    <w:rsid w:val="00DB0BF0"/>
    <w:rsid w:val="00DB0D81"/>
    <w:rsid w:val="00DB2392"/>
    <w:rsid w:val="00DB7018"/>
    <w:rsid w:val="00DB7662"/>
    <w:rsid w:val="00DC19E5"/>
    <w:rsid w:val="00DC3089"/>
    <w:rsid w:val="00DC4058"/>
    <w:rsid w:val="00DC4145"/>
    <w:rsid w:val="00DC64B6"/>
    <w:rsid w:val="00DC68A1"/>
    <w:rsid w:val="00DD4CF4"/>
    <w:rsid w:val="00DD5E44"/>
    <w:rsid w:val="00DE2658"/>
    <w:rsid w:val="00DE4314"/>
    <w:rsid w:val="00DE5219"/>
    <w:rsid w:val="00DE5225"/>
    <w:rsid w:val="00DE5516"/>
    <w:rsid w:val="00DE667E"/>
    <w:rsid w:val="00DF7891"/>
    <w:rsid w:val="00E00767"/>
    <w:rsid w:val="00E010DF"/>
    <w:rsid w:val="00E024FB"/>
    <w:rsid w:val="00E056EA"/>
    <w:rsid w:val="00E07DBE"/>
    <w:rsid w:val="00E114E5"/>
    <w:rsid w:val="00E11D8A"/>
    <w:rsid w:val="00E157EA"/>
    <w:rsid w:val="00E159D7"/>
    <w:rsid w:val="00E16350"/>
    <w:rsid w:val="00E17184"/>
    <w:rsid w:val="00E171D3"/>
    <w:rsid w:val="00E1773C"/>
    <w:rsid w:val="00E20B1B"/>
    <w:rsid w:val="00E20E4A"/>
    <w:rsid w:val="00E21AB3"/>
    <w:rsid w:val="00E22F03"/>
    <w:rsid w:val="00E23BFA"/>
    <w:rsid w:val="00E23EA3"/>
    <w:rsid w:val="00E27D72"/>
    <w:rsid w:val="00E30942"/>
    <w:rsid w:val="00E3537A"/>
    <w:rsid w:val="00E42070"/>
    <w:rsid w:val="00E44DCA"/>
    <w:rsid w:val="00E467F3"/>
    <w:rsid w:val="00E47AFF"/>
    <w:rsid w:val="00E52C46"/>
    <w:rsid w:val="00E61318"/>
    <w:rsid w:val="00E647E9"/>
    <w:rsid w:val="00E64D4B"/>
    <w:rsid w:val="00E6578B"/>
    <w:rsid w:val="00E733BD"/>
    <w:rsid w:val="00E744F6"/>
    <w:rsid w:val="00E82F32"/>
    <w:rsid w:val="00E8369F"/>
    <w:rsid w:val="00E86B26"/>
    <w:rsid w:val="00E90FE8"/>
    <w:rsid w:val="00E91055"/>
    <w:rsid w:val="00E92131"/>
    <w:rsid w:val="00E93367"/>
    <w:rsid w:val="00E93FAC"/>
    <w:rsid w:val="00E96FCB"/>
    <w:rsid w:val="00E97249"/>
    <w:rsid w:val="00EA70F4"/>
    <w:rsid w:val="00EB02DE"/>
    <w:rsid w:val="00EB0DD9"/>
    <w:rsid w:val="00EB11E9"/>
    <w:rsid w:val="00EB14DA"/>
    <w:rsid w:val="00EB1EE3"/>
    <w:rsid w:val="00EB2953"/>
    <w:rsid w:val="00EC0F61"/>
    <w:rsid w:val="00EC1F54"/>
    <w:rsid w:val="00EC312B"/>
    <w:rsid w:val="00EC408D"/>
    <w:rsid w:val="00ED1E12"/>
    <w:rsid w:val="00EE0526"/>
    <w:rsid w:val="00EE12E5"/>
    <w:rsid w:val="00EE39B9"/>
    <w:rsid w:val="00EF03E6"/>
    <w:rsid w:val="00EF293D"/>
    <w:rsid w:val="00EF5DA2"/>
    <w:rsid w:val="00F03ED6"/>
    <w:rsid w:val="00F05337"/>
    <w:rsid w:val="00F0653A"/>
    <w:rsid w:val="00F11284"/>
    <w:rsid w:val="00F13C58"/>
    <w:rsid w:val="00F14047"/>
    <w:rsid w:val="00F144F2"/>
    <w:rsid w:val="00F146AC"/>
    <w:rsid w:val="00F20203"/>
    <w:rsid w:val="00F22F32"/>
    <w:rsid w:val="00F24830"/>
    <w:rsid w:val="00F31A58"/>
    <w:rsid w:val="00F31DC6"/>
    <w:rsid w:val="00F31FD0"/>
    <w:rsid w:val="00F41FBD"/>
    <w:rsid w:val="00F42CD0"/>
    <w:rsid w:val="00F43332"/>
    <w:rsid w:val="00F43FAD"/>
    <w:rsid w:val="00F46BDE"/>
    <w:rsid w:val="00F5130E"/>
    <w:rsid w:val="00F513C0"/>
    <w:rsid w:val="00F53F96"/>
    <w:rsid w:val="00F54FB5"/>
    <w:rsid w:val="00F5551A"/>
    <w:rsid w:val="00F657C5"/>
    <w:rsid w:val="00F65A0D"/>
    <w:rsid w:val="00F6615A"/>
    <w:rsid w:val="00F66E5E"/>
    <w:rsid w:val="00F672EB"/>
    <w:rsid w:val="00F67CC1"/>
    <w:rsid w:val="00F70A8E"/>
    <w:rsid w:val="00F7223B"/>
    <w:rsid w:val="00F7229E"/>
    <w:rsid w:val="00F75DEE"/>
    <w:rsid w:val="00F77667"/>
    <w:rsid w:val="00F802EC"/>
    <w:rsid w:val="00F84F23"/>
    <w:rsid w:val="00F9021D"/>
    <w:rsid w:val="00F9313E"/>
    <w:rsid w:val="00F9601F"/>
    <w:rsid w:val="00FA2BF2"/>
    <w:rsid w:val="00FA45C7"/>
    <w:rsid w:val="00FA6781"/>
    <w:rsid w:val="00FA720E"/>
    <w:rsid w:val="00FB39CF"/>
    <w:rsid w:val="00FB7EF9"/>
    <w:rsid w:val="00FC1BCA"/>
    <w:rsid w:val="00FC2DA4"/>
    <w:rsid w:val="00FC73B2"/>
    <w:rsid w:val="00FD0B95"/>
    <w:rsid w:val="00FD38E0"/>
    <w:rsid w:val="00FD415D"/>
    <w:rsid w:val="00FD54BC"/>
    <w:rsid w:val="00FD5EBF"/>
    <w:rsid w:val="00FD7513"/>
    <w:rsid w:val="00FD79EC"/>
    <w:rsid w:val="00FF40EE"/>
    <w:rsid w:val="00FF5C16"/>
    <w:rsid w:val="0108F990"/>
    <w:rsid w:val="05A74FEE"/>
    <w:rsid w:val="06EC0644"/>
    <w:rsid w:val="0970F265"/>
    <w:rsid w:val="0A1B605C"/>
    <w:rsid w:val="0E420A9F"/>
    <w:rsid w:val="0E4DFF04"/>
    <w:rsid w:val="0F5864B6"/>
    <w:rsid w:val="11D33044"/>
    <w:rsid w:val="13B236BD"/>
    <w:rsid w:val="13BF2A8B"/>
    <w:rsid w:val="15721CCF"/>
    <w:rsid w:val="16C73B63"/>
    <w:rsid w:val="17203C37"/>
    <w:rsid w:val="173540CC"/>
    <w:rsid w:val="1B358CDF"/>
    <w:rsid w:val="1C67DD06"/>
    <w:rsid w:val="1DD8655C"/>
    <w:rsid w:val="1F2DACDC"/>
    <w:rsid w:val="1F317421"/>
    <w:rsid w:val="1F4B54C8"/>
    <w:rsid w:val="21237764"/>
    <w:rsid w:val="238B5791"/>
    <w:rsid w:val="24870BA1"/>
    <w:rsid w:val="2617D67C"/>
    <w:rsid w:val="276BF5FC"/>
    <w:rsid w:val="29302DF9"/>
    <w:rsid w:val="296F76D3"/>
    <w:rsid w:val="2D6B9C6B"/>
    <w:rsid w:val="2D9DB5C9"/>
    <w:rsid w:val="2DBED1DA"/>
    <w:rsid w:val="2DE66B2A"/>
    <w:rsid w:val="32E02A83"/>
    <w:rsid w:val="36645EF1"/>
    <w:rsid w:val="38BCAE38"/>
    <w:rsid w:val="3AF9A4FF"/>
    <w:rsid w:val="3BAA8966"/>
    <w:rsid w:val="3DB99C6A"/>
    <w:rsid w:val="410AB4C5"/>
    <w:rsid w:val="45830CCC"/>
    <w:rsid w:val="469BA16E"/>
    <w:rsid w:val="48693663"/>
    <w:rsid w:val="492B2ACC"/>
    <w:rsid w:val="4A3B0472"/>
    <w:rsid w:val="4B00EC3F"/>
    <w:rsid w:val="4B251B43"/>
    <w:rsid w:val="4C77D405"/>
    <w:rsid w:val="50AFEA9E"/>
    <w:rsid w:val="52B4EF9E"/>
    <w:rsid w:val="584D71B7"/>
    <w:rsid w:val="603C45E7"/>
    <w:rsid w:val="60B4F857"/>
    <w:rsid w:val="6122F27B"/>
    <w:rsid w:val="6508C604"/>
    <w:rsid w:val="659E2331"/>
    <w:rsid w:val="65E95844"/>
    <w:rsid w:val="685BE8F7"/>
    <w:rsid w:val="6AD20CCA"/>
    <w:rsid w:val="6D5B69BA"/>
    <w:rsid w:val="6D9E5F09"/>
    <w:rsid w:val="6E2AE973"/>
    <w:rsid w:val="6E46AD49"/>
    <w:rsid w:val="6F5AAE8F"/>
    <w:rsid w:val="709431CA"/>
    <w:rsid w:val="71353386"/>
    <w:rsid w:val="71B2AB3E"/>
    <w:rsid w:val="72A1EBF8"/>
    <w:rsid w:val="747B8D41"/>
    <w:rsid w:val="78F194CA"/>
    <w:rsid w:val="7A9AA471"/>
    <w:rsid w:val="7DA0B869"/>
    <w:rsid w:val="7FBAF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;(Bild/Tabelle) Char,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36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nexplore/bernhackt-2025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45A86F757F9C4CAFAC26E00105611E" ma:contentTypeVersion="0" ma:contentTypeDescription="Create a new document." ma:contentTypeScope="" ma:versionID="2d661c9a0eef7ecd844870db1c06bd7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DE6E01-603D-4D4A-A681-4B1E9BE43D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23288870-d0a4-46e8-972c-adf0f7791e88}" enabled="1" method="Standard" siteId="{be4f2c2f-7478-413e-9569-aa6278d6f7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3</Pages>
  <Words>409</Words>
  <Characters>2580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Bärn Häckt Template Tech Docu</vt:lpstr>
    </vt:vector>
  </TitlesOfParts>
  <Manager/>
  <Company>ADVIS AG</Company>
  <LinksUpToDate>false</LinksUpToDate>
  <CharactersWithSpaces>2984</CharactersWithSpaces>
  <SharedDoc>false</SharedDoc>
  <HyperlinkBase/>
  <HLinks>
    <vt:vector size="6" baseType="variant">
      <vt:variant>
        <vt:i4>7471160</vt:i4>
      </vt:variant>
      <vt:variant>
        <vt:i4>0</vt:i4>
      </vt:variant>
      <vt:variant>
        <vt:i4>0</vt:i4>
      </vt:variant>
      <vt:variant>
        <vt:i4>5</vt:i4>
      </vt:variant>
      <vt:variant>
        <vt:lpwstr>https://github.com/nexplore/bernhackt-2025/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Jonas Bucher</cp:lastModifiedBy>
  <cp:revision>154</cp:revision>
  <cp:lastPrinted>2011-10-28T11:01:00Z</cp:lastPrinted>
  <dcterms:created xsi:type="dcterms:W3CDTF">2025-08-24T06:55:00Z</dcterms:created>
  <dcterms:modified xsi:type="dcterms:W3CDTF">2025-08-24T10:35:00Z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0x010100DD45A86F757F9C4CAFAC26E00105611E</vt:lpwstr>
  </property>
  <property fmtid="{D5CDD505-2E9C-101B-9397-08002B2CF9AE}" pid="3" name="MediaServiceImageTags">
    <vt:lpwstr/>
  </property>
  <property fmtid="{D5CDD505-2E9C-101B-9397-08002B2CF9AE}" pid="4" name="ClassificationContentMarkingHeaderShapeIds">
    <vt:lpwstr>5d6a7079,6c9ab682,39f173a4</vt:lpwstr>
  </property>
  <property fmtid="{D5CDD505-2E9C-101B-9397-08002B2CF9AE}" pid="5" name="ClassificationContentMarkingHeaderFontProps">
    <vt:lpwstr>#000000,10,Aptos</vt:lpwstr>
  </property>
  <property fmtid="{D5CDD505-2E9C-101B-9397-08002B2CF9AE}" pid="6" name="ClassificationContentMarkingHeaderText">
    <vt:lpwstr>Intern </vt:lpwstr>
  </property>
</Properties>
</file>